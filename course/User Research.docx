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1F6C" w14:textId="1CB2910F" w:rsidR="00C577ED" w:rsidRPr="00C577ED" w:rsidRDefault="00C577ED" w:rsidP="003B7CC7">
      <w:pPr>
        <w:jc w:val="center"/>
        <w:rPr>
          <w:rFonts w:ascii="BrownProTT" w:hAnsi="BrownProTT"/>
          <w:b/>
          <w:bCs/>
          <w:sz w:val="44"/>
          <w:szCs w:val="44"/>
          <w:lang w:val="en-US"/>
        </w:rPr>
      </w:pPr>
      <w:r w:rsidRPr="00C577ED">
        <w:rPr>
          <w:rFonts w:ascii="BrownProTT" w:hAnsi="BrownProTT"/>
          <w:b/>
          <w:bCs/>
          <w:sz w:val="44"/>
          <w:szCs w:val="44"/>
          <w:lang w:val="en-US"/>
        </w:rPr>
        <w:t>U</w:t>
      </w:r>
      <w:r w:rsidR="003B7CC7">
        <w:rPr>
          <w:rFonts w:ascii="BrownProTT" w:hAnsi="BrownProTT"/>
          <w:b/>
          <w:bCs/>
          <w:sz w:val="44"/>
          <w:szCs w:val="44"/>
          <w:lang w:val="en-US"/>
        </w:rPr>
        <w:t>SER RESEARCH</w:t>
      </w:r>
    </w:p>
    <w:p w14:paraId="052EEA46" w14:textId="77777777" w:rsidR="00C577ED" w:rsidRPr="003B7CC7" w:rsidRDefault="00C577ED" w:rsidP="003B7CC7">
      <w:pPr>
        <w:jc w:val="both"/>
        <w:rPr>
          <w:rFonts w:ascii="BrownProTT" w:hAnsi="BrownProTT"/>
          <w:bCs/>
          <w:lang w:val="en-US"/>
        </w:rPr>
      </w:pPr>
      <w:r w:rsidRPr="00C577ED">
        <w:rPr>
          <w:rFonts w:ascii="BrownProTT" w:hAnsi="BrownProTT"/>
          <w:bCs/>
          <w:lang w:val="en-US"/>
        </w:rPr>
        <w:t xml:space="preserve">Remember, you’ll do user research and testing to validate the need, to qualify the product and to create ambassadors. When filling this out, please have your customer profile in mind – their needs, in which situations they occur, their motivation and dream and what they look like (looks, age, </w:t>
      </w:r>
      <w:proofErr w:type="gramStart"/>
      <w:r w:rsidRPr="00C577ED">
        <w:rPr>
          <w:rFonts w:ascii="BrownProTT" w:hAnsi="BrownProTT"/>
          <w:bCs/>
          <w:lang w:val="en-US"/>
        </w:rPr>
        <w:t>gender..</w:t>
      </w:r>
      <w:proofErr w:type="gramEnd"/>
      <w:r w:rsidRPr="00C577ED">
        <w:rPr>
          <w:rFonts w:ascii="BrownProTT" w:hAnsi="BrownProTT"/>
          <w:bCs/>
          <w:lang w:val="en-US"/>
        </w:rPr>
        <w:t>).</w:t>
      </w:r>
    </w:p>
    <w:p w14:paraId="350D0A49" w14:textId="4E9867DA" w:rsidR="003B7CC7" w:rsidRPr="00C577ED" w:rsidRDefault="003B7CC7" w:rsidP="00C577ED">
      <w:pPr>
        <w:rPr>
          <w:rFonts w:ascii="BrownProTT" w:hAnsi="BrownProTT"/>
          <w:lang w:val="en-US"/>
        </w:rPr>
      </w:pPr>
      <w:r>
        <w:rPr>
          <w:rFonts w:ascii="BrownProTT" w:hAnsi="BrownProTT"/>
          <w:b/>
          <w:lang w:val="en-US"/>
        </w:rPr>
        <w:t>The goal of your interview is to – interview at least 10 private or 3 business target customers!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2"/>
      </w:tblGrid>
      <w:tr w:rsidR="00C577ED" w:rsidRPr="006D18F2" w14:paraId="7910DEB0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40F9BA" w14:textId="77777777" w:rsidR="00C577ED" w:rsidRPr="00C577ED" w:rsidRDefault="00C577ED" w:rsidP="003B7CC7">
            <w:p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t>What’s the problem, you believe they are having? (The Problem Hypothesis)</w:t>
            </w:r>
          </w:p>
          <w:p w14:paraId="51B92F88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bCs/>
                <w:lang w:val="en-US"/>
              </w:rPr>
            </w:pPr>
            <w:r w:rsidRPr="00C577ED">
              <w:rPr>
                <w:rFonts w:ascii="BrownProTT" w:hAnsi="BrownProTT"/>
                <w:bCs/>
                <w:lang w:val="en-US"/>
              </w:rPr>
              <w:t xml:space="preserve">Build a sentence like “I </w:t>
            </w:r>
            <w:r w:rsidRPr="00C577ED">
              <w:rPr>
                <w:rFonts w:ascii="BrownProTT" w:hAnsi="BrownProTT"/>
                <w:bCs/>
                <w:u w:val="single"/>
                <w:lang w:val="en-US"/>
              </w:rPr>
              <w:t>believe</w:t>
            </w:r>
            <w:r w:rsidRPr="00C577ED">
              <w:rPr>
                <w:rFonts w:ascii="BrownProTT" w:hAnsi="BrownProTT"/>
                <w:bCs/>
                <w:lang w:val="en-US"/>
              </w:rPr>
              <w:t xml:space="preserve"> that [consumer X] has a problem with [problem Y].”</w:t>
            </w:r>
          </w:p>
          <w:p w14:paraId="486161E0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5AF4B6AD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</w:tc>
      </w:tr>
      <w:tr w:rsidR="00C577ED" w:rsidRPr="00C577ED" w14:paraId="603A6392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3C0FF5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Cs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t xml:space="preserve">How many do you want to interview? – </w:t>
            </w:r>
            <w:r w:rsidRPr="00C577ED">
              <w:rPr>
                <w:rFonts w:ascii="BrownProTT" w:hAnsi="BrownProTT"/>
                <w:bCs/>
                <w:lang w:val="en-US"/>
              </w:rPr>
              <w:t>At least 10 or 3 target customers, remember? ;)</w:t>
            </w:r>
          </w:p>
          <w:p w14:paraId="7B6B58CB" w14:textId="3852A532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Number of interviewees: _____________</w:t>
            </w:r>
          </w:p>
        </w:tc>
      </w:tr>
      <w:tr w:rsidR="00C577ED" w:rsidRPr="006D18F2" w14:paraId="147D1EDB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0AD3BF" w14:textId="77777777" w:rsidR="00C577ED" w:rsidRPr="00C577ED" w:rsidRDefault="00C577ED" w:rsidP="003B7CC7">
            <w:p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t>Where &amp; when?</w:t>
            </w:r>
          </w:p>
          <w:p w14:paraId="296A1BF5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Where do you find your target customer?</w:t>
            </w:r>
          </w:p>
          <w:p w14:paraId="66BF4A1D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How do you identify your target customer on location?</w:t>
            </w:r>
          </w:p>
          <w:p w14:paraId="538B18A5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When is your target customer present on location?</w:t>
            </w:r>
          </w:p>
          <w:p w14:paraId="1A3D512E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3D600004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26ED7D09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7FE2851A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3019378C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5274CE80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6622D9C4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  <w:p w14:paraId="6209292A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lang w:val="en-US"/>
              </w:rPr>
            </w:pPr>
          </w:p>
        </w:tc>
      </w:tr>
      <w:tr w:rsidR="00C577ED" w:rsidRPr="00C577ED" w14:paraId="438A5029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156EEF" w14:textId="77777777" w:rsidR="00C577ED" w:rsidRPr="00C577ED" w:rsidRDefault="00C577ED" w:rsidP="003B7CC7">
            <w:p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t>How do you approach your target customer?</w:t>
            </w:r>
          </w:p>
          <w:p w14:paraId="144D8338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Do you need a medium to get in touch with your target customer?</w:t>
            </w:r>
          </w:p>
          <w:p w14:paraId="7CAFBE40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What is your starting line when approaching your target customer?</w:t>
            </w:r>
          </w:p>
          <w:p w14:paraId="7D22A551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How are you dressed?</w:t>
            </w:r>
          </w:p>
          <w:p w14:paraId="352D0F3C" w14:textId="77777777" w:rsid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05841242" w14:textId="77777777" w:rsidR="003B7CC7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1300B690" w14:textId="77777777" w:rsidR="003B7CC7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4A211C07" w14:textId="77777777" w:rsidR="003B7CC7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501EAAC6" w14:textId="4636D746" w:rsidR="003B7CC7" w:rsidRPr="00C577ED" w:rsidRDefault="003B7CC7" w:rsidP="003B7CC7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  <w:r>
              <w:rPr>
                <w:rFonts w:ascii="BrownProTT" w:hAnsi="BrownProTT"/>
                <w:b/>
                <w:lang w:val="en-US"/>
              </w:rPr>
              <w:br/>
            </w:r>
          </w:p>
        </w:tc>
      </w:tr>
      <w:tr w:rsidR="00C577ED" w:rsidRPr="00C577ED" w14:paraId="137B91F7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3213C1" w14:textId="77777777" w:rsidR="00C577ED" w:rsidRPr="00C577ED" w:rsidRDefault="00C577ED" w:rsidP="003B7CC7">
            <w:p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lastRenderedPageBreak/>
              <w:t>How do you interview your target customer?</w:t>
            </w:r>
          </w:p>
          <w:p w14:paraId="182CAB4E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b/>
                <w:i/>
                <w:lang w:val="en-US"/>
              </w:rPr>
            </w:pPr>
            <w:r w:rsidRPr="00C577ED">
              <w:rPr>
                <w:rFonts w:ascii="BrownProTT" w:hAnsi="BrownProTT"/>
                <w:i/>
                <w:lang w:val="en-US"/>
              </w:rPr>
              <w:t>What questions do you ask?</w:t>
            </w:r>
          </w:p>
          <w:p w14:paraId="04B4A129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u w:val="single"/>
                <w:lang w:val="en-US"/>
              </w:rPr>
            </w:pPr>
            <w:r w:rsidRPr="00C577ED">
              <w:rPr>
                <w:rFonts w:ascii="BrownProTT" w:hAnsi="BrownProTT"/>
                <w:u w:val="single"/>
                <w:lang w:val="en-US"/>
              </w:rPr>
              <w:t>Important questions:</w:t>
            </w:r>
          </w:p>
          <w:p w14:paraId="209762DC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u w:val="single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Do you have [problem X]?</w:t>
            </w:r>
          </w:p>
          <w:p w14:paraId="6AB857E7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Why/why not?</w:t>
            </w:r>
          </w:p>
          <w:p w14:paraId="56C982F4" w14:textId="3E20F1C0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In which situations do you have this problem?</w:t>
            </w:r>
          </w:p>
          <w:p w14:paraId="0BB1A8AE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u w:val="single"/>
                <w:lang w:val="en-US"/>
              </w:rPr>
            </w:pPr>
            <w:r w:rsidRPr="00C577ED">
              <w:rPr>
                <w:rFonts w:ascii="BrownProTT" w:hAnsi="BrownProTT"/>
                <w:u w:val="single"/>
                <w:lang w:val="en-US"/>
              </w:rPr>
              <w:t>Important tips:</w:t>
            </w:r>
          </w:p>
          <w:p w14:paraId="39A0CD1D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iCs/>
                <w:lang w:val="en-US"/>
              </w:rPr>
              <w:t>Let them know, that you’re here to learn from them and not to sell something.</w:t>
            </w:r>
          </w:p>
          <w:p w14:paraId="68E9AA53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iCs/>
                <w:lang w:val="en-US"/>
              </w:rPr>
              <w:t>Listen, listen, listen! Listen 80% of the time and ask questions 20% of the time.</w:t>
            </w:r>
          </w:p>
          <w:p w14:paraId="6738155B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“Why” is your ultimate weapon – ask “</w:t>
            </w:r>
            <w:r w:rsidRPr="00C577ED">
              <w:rPr>
                <w:rFonts w:ascii="BrownProTT" w:hAnsi="BrownProTT"/>
                <w:i/>
                <w:lang w:val="en-US"/>
              </w:rPr>
              <w:t>why is that…</w:t>
            </w:r>
            <w:r w:rsidRPr="00C577ED">
              <w:rPr>
                <w:rFonts w:ascii="BrownProTT" w:hAnsi="BrownProTT"/>
                <w:lang w:val="en-US"/>
              </w:rPr>
              <w:t>” or so.</w:t>
            </w:r>
          </w:p>
          <w:p w14:paraId="6D9830C7" w14:textId="77777777" w:rsidR="00C577ED" w:rsidRPr="00C577ED" w:rsidRDefault="00C577ED" w:rsidP="003B7CC7">
            <w:pPr>
              <w:numPr>
                <w:ilvl w:val="1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Only talk about the past. E.g. “</w:t>
            </w:r>
            <w:r w:rsidRPr="00C577ED">
              <w:rPr>
                <w:rFonts w:ascii="BrownProTT" w:hAnsi="BrownProTT"/>
                <w:i/>
                <w:lang w:val="en-US"/>
              </w:rPr>
              <w:t>Have you ever…</w:t>
            </w:r>
            <w:r w:rsidRPr="00C577ED">
              <w:rPr>
                <w:rFonts w:ascii="BrownProTT" w:hAnsi="BrownProTT"/>
                <w:lang w:val="en-US"/>
              </w:rPr>
              <w:t>” or “</w:t>
            </w:r>
            <w:r w:rsidRPr="00C577ED">
              <w:rPr>
                <w:rFonts w:ascii="BrownProTT" w:hAnsi="BrownProTT"/>
                <w:i/>
                <w:lang w:val="en-US"/>
              </w:rPr>
              <w:t>Tell me about the last time…</w:t>
            </w:r>
            <w:r w:rsidRPr="00C577ED">
              <w:rPr>
                <w:rFonts w:ascii="BrownProTT" w:hAnsi="BrownProTT"/>
                <w:lang w:val="en-US"/>
              </w:rPr>
              <w:t>”</w:t>
            </w:r>
          </w:p>
          <w:p w14:paraId="029431A4" w14:textId="77777777" w:rsidR="00C577ED" w:rsidRPr="00C577ED" w:rsidRDefault="00C577ED" w:rsidP="003B7CC7">
            <w:pPr>
              <w:numPr>
                <w:ilvl w:val="0"/>
                <w:numId w:val="8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Tell me about the last time…</w:t>
            </w:r>
          </w:p>
          <w:p w14:paraId="0A41110F" w14:textId="77777777" w:rsidR="00C577ED" w:rsidRPr="00C577ED" w:rsidRDefault="00C577ED" w:rsidP="003B7CC7">
            <w:pPr>
              <w:numPr>
                <w:ilvl w:val="0"/>
                <w:numId w:val="8"/>
              </w:numPr>
              <w:spacing w:line="259" w:lineRule="auto"/>
              <w:rPr>
                <w:rFonts w:ascii="BrownProTT" w:hAnsi="BrownProTT"/>
              </w:rPr>
            </w:pPr>
            <w:r w:rsidRPr="00C577ED">
              <w:rPr>
                <w:rFonts w:ascii="BrownProTT" w:hAnsi="BrownProTT"/>
                <w:lang w:val="en-US"/>
              </w:rPr>
              <w:t>What was hardest?</w:t>
            </w:r>
          </w:p>
          <w:p w14:paraId="7D3833EE" w14:textId="77777777" w:rsidR="00C577ED" w:rsidRPr="00C577ED" w:rsidRDefault="00C577ED" w:rsidP="003B7CC7">
            <w:pPr>
              <w:numPr>
                <w:ilvl w:val="0"/>
                <w:numId w:val="8"/>
              </w:numPr>
              <w:spacing w:line="259" w:lineRule="auto"/>
              <w:rPr>
                <w:rFonts w:ascii="BrownProTT" w:hAnsi="BrownProTT"/>
              </w:rPr>
            </w:pPr>
            <w:r w:rsidRPr="00C577ED">
              <w:rPr>
                <w:rFonts w:ascii="BrownProTT" w:hAnsi="BrownProTT"/>
                <w:lang w:val="en-US"/>
              </w:rPr>
              <w:t>Why was that hard?</w:t>
            </w:r>
          </w:p>
          <w:p w14:paraId="702D2D3B" w14:textId="77777777" w:rsidR="00C577ED" w:rsidRPr="00C577ED" w:rsidRDefault="00C577ED" w:rsidP="003B7CC7">
            <w:pPr>
              <w:numPr>
                <w:ilvl w:val="0"/>
                <w:numId w:val="8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How do you solve it now?</w:t>
            </w:r>
          </w:p>
          <w:p w14:paraId="102D2433" w14:textId="77777777" w:rsidR="00C577ED" w:rsidRPr="00C577ED" w:rsidRDefault="00C577ED" w:rsidP="003B7CC7">
            <w:pPr>
              <w:numPr>
                <w:ilvl w:val="0"/>
                <w:numId w:val="8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Why is that not awesome</w:t>
            </w:r>
          </w:p>
          <w:p w14:paraId="2ED2846E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5D2F49E0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7A31EF03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68AB41B8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0D0524F6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1967A12D" w14:textId="77777777" w:rsid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56046812" w14:textId="77777777" w:rsidR="003B7CC7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24087968" w14:textId="77777777" w:rsidR="003B7CC7" w:rsidRPr="00C577ED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379EEA7A" w14:textId="77777777" w:rsid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6E2C0AEB" w14:textId="77777777" w:rsidR="003B7CC7" w:rsidRDefault="003B7CC7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02D95F2A" w14:textId="7E999EF8" w:rsidR="003B7CC7" w:rsidRPr="00C577ED" w:rsidRDefault="00EF663B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  <w:r>
              <w:rPr>
                <w:rFonts w:ascii="BrownProTT" w:hAnsi="BrownProTT"/>
                <w:b/>
                <w:lang w:val="en-US"/>
              </w:rPr>
              <w:br/>
            </w:r>
            <w:r>
              <w:rPr>
                <w:rFonts w:ascii="BrownProTT" w:hAnsi="BrownProTT"/>
                <w:b/>
                <w:lang w:val="en-US"/>
              </w:rPr>
              <w:br/>
            </w:r>
          </w:p>
          <w:p w14:paraId="2A68D9E3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</w:tc>
      </w:tr>
      <w:tr w:rsidR="00C577ED" w:rsidRPr="00C577ED" w14:paraId="79B7F9E8" w14:textId="77777777" w:rsidTr="00DD1811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9B6290" w14:textId="77777777" w:rsidR="00C577ED" w:rsidRPr="00C577ED" w:rsidRDefault="00C577ED" w:rsidP="003B7CC7">
            <w:p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b/>
                <w:lang w:val="en-US"/>
              </w:rPr>
              <w:t>Are there other important data sources, that you should include in your user research process?</w:t>
            </w:r>
          </w:p>
          <w:p w14:paraId="1220D9C6" w14:textId="601DAA93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 xml:space="preserve">Create </w:t>
            </w:r>
            <w:r w:rsidR="003B7CC7" w:rsidRPr="00C577ED">
              <w:rPr>
                <w:rFonts w:ascii="BrownProTT" w:hAnsi="BrownProTT"/>
                <w:lang w:val="en-US"/>
              </w:rPr>
              <w:t>a</w:t>
            </w:r>
            <w:r w:rsidR="003B7CC7">
              <w:rPr>
                <w:rFonts w:ascii="BrownProTT" w:hAnsi="BrownProTT"/>
                <w:lang w:val="en-US"/>
              </w:rPr>
              <w:t xml:space="preserve"> u</w:t>
            </w:r>
            <w:r w:rsidRPr="00C577ED">
              <w:rPr>
                <w:rFonts w:ascii="BrownProTT" w:hAnsi="BrownProTT"/>
                <w:lang w:val="en-US"/>
              </w:rPr>
              <w:t>ser journey?</w:t>
            </w:r>
          </w:p>
          <w:p w14:paraId="114F41E5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Go out and make observations?</w:t>
            </w:r>
          </w:p>
          <w:p w14:paraId="289FB42D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Do expert interviews?</w:t>
            </w:r>
          </w:p>
          <w:p w14:paraId="11CFEEDA" w14:textId="77777777" w:rsidR="00C577ED" w:rsidRPr="00C577ED" w:rsidRDefault="00C577ED" w:rsidP="003B7CC7">
            <w:pPr>
              <w:numPr>
                <w:ilvl w:val="0"/>
                <w:numId w:val="7"/>
              </w:numPr>
              <w:spacing w:line="259" w:lineRule="auto"/>
              <w:rPr>
                <w:rFonts w:ascii="BrownProTT" w:hAnsi="BrownProTT"/>
                <w:b/>
                <w:lang w:val="en-US"/>
              </w:rPr>
            </w:pPr>
            <w:r w:rsidRPr="00C577ED">
              <w:rPr>
                <w:rFonts w:ascii="BrownProTT" w:hAnsi="BrownProTT"/>
                <w:lang w:val="en-US"/>
              </w:rPr>
              <w:t>Desk research?</w:t>
            </w:r>
          </w:p>
          <w:p w14:paraId="710AE620" w14:textId="745A7F99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  <w:p w14:paraId="791A1C2E" w14:textId="77777777" w:rsidR="00C577ED" w:rsidRPr="00C577ED" w:rsidRDefault="00C577ED" w:rsidP="00C577ED">
            <w:pPr>
              <w:spacing w:after="160" w:line="259" w:lineRule="auto"/>
              <w:rPr>
                <w:rFonts w:ascii="BrownProTT" w:hAnsi="BrownProTT"/>
                <w:b/>
                <w:lang w:val="en-US"/>
              </w:rPr>
            </w:pPr>
          </w:p>
        </w:tc>
      </w:tr>
    </w:tbl>
    <w:p w14:paraId="21FB3A63" w14:textId="77777777" w:rsidR="00C577ED" w:rsidRPr="00C577ED" w:rsidRDefault="00C577ED" w:rsidP="003B7CC7">
      <w:pPr>
        <w:rPr>
          <w:rFonts w:ascii="BrownProTT" w:hAnsi="BrownProTT"/>
          <w:lang w:val="en-US"/>
        </w:rPr>
      </w:pPr>
    </w:p>
    <w:sectPr w:rsidR="00C577ED" w:rsidRPr="00C577ED" w:rsidSect="005B04F8">
      <w:footerReference w:type="default" r:id="rId13"/>
      <w:pgSz w:w="11906" w:h="16838" w:code="9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2543" w14:textId="77777777" w:rsidR="001B556E" w:rsidRDefault="001B556E" w:rsidP="00115E35">
      <w:pPr>
        <w:spacing w:after="0" w:line="240" w:lineRule="auto"/>
      </w:pPr>
      <w:r>
        <w:separator/>
      </w:r>
    </w:p>
  </w:endnote>
  <w:endnote w:type="continuationSeparator" w:id="0">
    <w:p w14:paraId="7FE97520" w14:textId="77777777" w:rsidR="001B556E" w:rsidRDefault="001B556E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nProTT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47005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1F7B1AF" w14:textId="4AEF638D" w:rsidR="0077544A" w:rsidRDefault="0077544A">
            <w:pPr>
              <w:pStyle w:val="Footer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BE203F" w14:textId="77777777" w:rsidR="0077544A" w:rsidRDefault="00775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D6ED" w14:textId="77777777" w:rsidR="001B556E" w:rsidRDefault="001B556E" w:rsidP="00115E35">
      <w:pPr>
        <w:spacing w:after="0" w:line="240" w:lineRule="auto"/>
      </w:pPr>
      <w:r>
        <w:separator/>
      </w:r>
    </w:p>
  </w:footnote>
  <w:footnote w:type="continuationSeparator" w:id="0">
    <w:p w14:paraId="288DD928" w14:textId="77777777" w:rsidR="001B556E" w:rsidRDefault="001B556E" w:rsidP="00115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64B6"/>
    <w:multiLevelType w:val="hybridMultilevel"/>
    <w:tmpl w:val="C7A24AA8"/>
    <w:lvl w:ilvl="0" w:tplc="688AD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80F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369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245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1016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F01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2A2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9816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CB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E064BD"/>
    <w:multiLevelType w:val="hybridMultilevel"/>
    <w:tmpl w:val="3FA04B6C"/>
    <w:lvl w:ilvl="0" w:tplc="95E889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7400B"/>
    <w:multiLevelType w:val="hybridMultilevel"/>
    <w:tmpl w:val="71182476"/>
    <w:lvl w:ilvl="0" w:tplc="355EA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58D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EA6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9A4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E9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BC0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6E6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3E74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10B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5A1743"/>
    <w:multiLevelType w:val="hybridMultilevel"/>
    <w:tmpl w:val="65D86A0C"/>
    <w:lvl w:ilvl="0" w:tplc="0B5ADDD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92A1C"/>
    <w:multiLevelType w:val="hybridMultilevel"/>
    <w:tmpl w:val="EAAE993E"/>
    <w:lvl w:ilvl="0" w:tplc="0406000F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</w:lvl>
    <w:lvl w:ilvl="3" w:tplc="0406000F" w:tentative="1">
      <w:start w:val="1"/>
      <w:numFmt w:val="decimal"/>
      <w:lvlText w:val="%4."/>
      <w:lvlJc w:val="left"/>
      <w:pPr>
        <w:ind w:left="3824" w:hanging="360"/>
      </w:p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</w:lvl>
    <w:lvl w:ilvl="6" w:tplc="0406000F" w:tentative="1">
      <w:start w:val="1"/>
      <w:numFmt w:val="decimal"/>
      <w:lvlText w:val="%7."/>
      <w:lvlJc w:val="left"/>
      <w:pPr>
        <w:ind w:left="5984" w:hanging="360"/>
      </w:p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5" w15:restartNumberingAfterBreak="0">
    <w:nsid w:val="4CF21BC3"/>
    <w:multiLevelType w:val="hybridMultilevel"/>
    <w:tmpl w:val="980A21F4"/>
    <w:lvl w:ilvl="0" w:tplc="0B5AD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E28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AC4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2A8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7A7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74E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0E9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A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4D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1957CE"/>
    <w:multiLevelType w:val="hybridMultilevel"/>
    <w:tmpl w:val="A440A96E"/>
    <w:lvl w:ilvl="0" w:tplc="722EE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FAF2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3C7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CEE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D2D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BE7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8A3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B45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821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D3522E5"/>
    <w:multiLevelType w:val="hybridMultilevel"/>
    <w:tmpl w:val="CB262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125934">
    <w:abstractNumId w:val="5"/>
  </w:num>
  <w:num w:numId="2" w16cid:durableId="1621952490">
    <w:abstractNumId w:val="6"/>
  </w:num>
  <w:num w:numId="3" w16cid:durableId="1952080489">
    <w:abstractNumId w:val="2"/>
  </w:num>
  <w:num w:numId="4" w16cid:durableId="2108114642">
    <w:abstractNumId w:val="0"/>
  </w:num>
  <w:num w:numId="5" w16cid:durableId="1358189926">
    <w:abstractNumId w:val="7"/>
  </w:num>
  <w:num w:numId="6" w16cid:durableId="686057166">
    <w:abstractNumId w:val="3"/>
  </w:num>
  <w:num w:numId="7" w16cid:durableId="1917543628">
    <w:abstractNumId w:val="1"/>
  </w:num>
  <w:num w:numId="8" w16cid:durableId="760637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34"/>
    <w:rsid w:val="00000E42"/>
    <w:rsid w:val="00033327"/>
    <w:rsid w:val="0003435D"/>
    <w:rsid w:val="0003486B"/>
    <w:rsid w:val="00036BB5"/>
    <w:rsid w:val="00115E35"/>
    <w:rsid w:val="001502F1"/>
    <w:rsid w:val="00174AE2"/>
    <w:rsid w:val="00192ADF"/>
    <w:rsid w:val="001A6095"/>
    <w:rsid w:val="001B556E"/>
    <w:rsid w:val="001E3BE0"/>
    <w:rsid w:val="00224203"/>
    <w:rsid w:val="002A1263"/>
    <w:rsid w:val="00310492"/>
    <w:rsid w:val="003B7CC7"/>
    <w:rsid w:val="003C3083"/>
    <w:rsid w:val="004E0034"/>
    <w:rsid w:val="0058769E"/>
    <w:rsid w:val="005B04F8"/>
    <w:rsid w:val="00634BC8"/>
    <w:rsid w:val="00686B45"/>
    <w:rsid w:val="00691EDE"/>
    <w:rsid w:val="006D18F2"/>
    <w:rsid w:val="006D56F4"/>
    <w:rsid w:val="006E52CD"/>
    <w:rsid w:val="00750A2D"/>
    <w:rsid w:val="0077544A"/>
    <w:rsid w:val="00807DED"/>
    <w:rsid w:val="009225B9"/>
    <w:rsid w:val="00931E05"/>
    <w:rsid w:val="009347DE"/>
    <w:rsid w:val="009A2F02"/>
    <w:rsid w:val="00A65F5C"/>
    <w:rsid w:val="00A72CF2"/>
    <w:rsid w:val="00BA13C9"/>
    <w:rsid w:val="00BE32A1"/>
    <w:rsid w:val="00C577ED"/>
    <w:rsid w:val="00C66D25"/>
    <w:rsid w:val="00CA0487"/>
    <w:rsid w:val="00D45E90"/>
    <w:rsid w:val="00D523CA"/>
    <w:rsid w:val="00D611D8"/>
    <w:rsid w:val="00E46EC1"/>
    <w:rsid w:val="00E47946"/>
    <w:rsid w:val="00E87314"/>
    <w:rsid w:val="00EE1CD7"/>
    <w:rsid w:val="00EE3246"/>
    <w:rsid w:val="00EF663B"/>
    <w:rsid w:val="00F5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B9ED2"/>
  <w15:chartTrackingRefBased/>
  <w15:docId w15:val="{897F1B79-DABA-4417-A6F0-C6E92BF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Heading1">
    <w:name w:val="heading 1"/>
    <w:basedOn w:val="Normal"/>
    <w:next w:val="Normal"/>
    <w:link w:val="Heading1Char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35"/>
  </w:style>
  <w:style w:type="paragraph" w:styleId="Footer">
    <w:name w:val="footer"/>
    <w:basedOn w:val="Normal"/>
    <w:link w:val="Foot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35"/>
  </w:style>
  <w:style w:type="character" w:customStyle="1" w:styleId="Heading1Char">
    <w:name w:val="Heading 1 Char"/>
    <w:basedOn w:val="DefaultParagraphFont"/>
    <w:link w:val="Heading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CD7"/>
    <w:rPr>
      <w:rFonts w:eastAsiaTheme="minorEastAsia"/>
      <w:spacing w:val="15"/>
    </w:rPr>
  </w:style>
  <w:style w:type="character" w:styleId="SubtleEmphasis">
    <w:name w:val="Subtle Emphasis"/>
    <w:basedOn w:val="DefaultParagraphFont"/>
    <w:uiPriority w:val="19"/>
    <w:qFormat/>
    <w:rsid w:val="00EE1C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E1CD7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EE1CD7"/>
    <w:rPr>
      <w:i/>
      <w:iCs/>
    </w:rPr>
  </w:style>
  <w:style w:type="character" w:styleId="Strong">
    <w:name w:val="Strong"/>
    <w:basedOn w:val="DefaultParagraphFont"/>
    <w:uiPriority w:val="22"/>
    <w:qFormat/>
    <w:rsid w:val="00EE1CD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C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E1CD7"/>
    <w:rPr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E1CD7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EE1CD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E1CD7"/>
    <w:pPr>
      <w:ind w:left="720"/>
      <w:contextualSpacing/>
    </w:pPr>
  </w:style>
  <w:style w:type="table" w:styleId="TableGrid">
    <w:name w:val="Table Grid"/>
    <w:basedOn w:val="TableNormal"/>
    <w:uiPriority w:val="39"/>
    <w:rsid w:val="004E0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lf\AppData\Local\Temp\1\Templafy\WordVsto\rsmpb3of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TemplafyFormConfiguration><![CDATA[{"formFields":[],"formDataEntries":[]}]]></TemplafyForm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3" ma:contentTypeDescription="Create a new document." ma:contentTypeScope="" ma:versionID="78778c86406eb6f0db3733e64396f0d2">
  <xsd:schema xmlns:xsd="http://www.w3.org/2001/XMLSchema" xmlns:xs="http://www.w3.org/2001/XMLSchema" xmlns:p="http://schemas.microsoft.com/office/2006/metadata/properties" xmlns:ns2="9c447cc4-bcfc-4208-af8b-0e90589f258e" targetNamespace="http://schemas.microsoft.com/office/2006/metadata/properties" ma:root="true" ma:fieldsID="c3d9c5069fdf1696d82a6deac5f0dadd" ns2:_="">
    <xsd:import namespace="9c447cc4-bcfc-4208-af8b-0e90589f2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8DB37298-E1B7-4505-9BE7-9B7E1913A50E}">
  <ds:schemaRefs>
    <ds:schemaRef ds:uri="http://schemas.microsoft.com/office/2006/metadata/properties"/>
    <ds:schemaRef ds:uri="http://schemas.microsoft.com/office/infopath/2007/PartnerControls"/>
    <ds:schemaRef ds:uri="f127cdcf-ba4c-4ce3-868f-63f6a43f2168"/>
    <ds:schemaRef ds:uri="bf3b84a2-b192-4b77-bfe8-54afc0dfc92f"/>
  </ds:schemaRefs>
</ds:datastoreItem>
</file>

<file path=customXml/itemProps2.xml><?xml version="1.0" encoding="utf-8"?>
<ds:datastoreItem xmlns:ds="http://schemas.openxmlformats.org/officeDocument/2006/customXml" ds:itemID="{4438C9D5-CA01-495F-81BB-547FFFD0DF0C}">
  <ds:schemaRefs/>
</ds:datastoreItem>
</file>

<file path=customXml/itemProps3.xml><?xml version="1.0" encoding="utf-8"?>
<ds:datastoreItem xmlns:ds="http://schemas.openxmlformats.org/officeDocument/2006/customXml" ds:itemID="{184FD0B9-F38F-497E-A9D2-E64123D0C7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326584-0AA9-4A94-B3D0-86F648454296}"/>
</file>

<file path=customXml/itemProps5.xml><?xml version="1.0" encoding="utf-8"?>
<ds:datastoreItem xmlns:ds="http://schemas.openxmlformats.org/officeDocument/2006/customXml" ds:itemID="{EA391E7F-35BE-426F-A76E-51210B3FBA4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rsmpb3of.dotx</Template>
  <TotalTime>36</TotalTime>
  <Pages>2</Pages>
  <Words>264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Østerø Frederiksen</dc:creator>
  <cp:keywords/>
  <dc:description/>
  <cp:lastModifiedBy>Melissa Østerø Frederiksen</cp:lastModifiedBy>
  <cp:revision>4</cp:revision>
  <cp:lastPrinted>2025-09-10T07:40:00Z</cp:lastPrinted>
  <dcterms:created xsi:type="dcterms:W3CDTF">2025-09-10T06:52:00Z</dcterms:created>
  <dcterms:modified xsi:type="dcterms:W3CDTF">2025-09-10T07:40:00Z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637988214701836736</vt:lpwstr>
  </property>
  <property fmtid="{D5CDD505-2E9C-101B-9397-08002B2CF9AE}" pid="5" name="TemplafyLanguageCode">
    <vt:lpwstr>da-DK</vt:lpwstr>
  </property>
  <property fmtid="{D5CDD505-2E9C-101B-9397-08002B2CF9AE}" pid="6" name="TemplafyFromBlank">
    <vt:bool>true</vt:bool>
  </property>
  <property fmtid="{D5CDD505-2E9C-101B-9397-08002B2CF9AE}" pid="7" name="ContentTypeId">
    <vt:lpwstr>0x010100DF5F9974FCFE2445A206BDCB305DD513</vt:lpwstr>
  </property>
  <property fmtid="{D5CDD505-2E9C-101B-9397-08002B2CF9AE}" pid="8" name="MediaServiceImageTags">
    <vt:lpwstr/>
  </property>
</Properties>
</file>